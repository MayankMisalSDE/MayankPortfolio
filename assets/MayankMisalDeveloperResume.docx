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5F981F" w14:textId="60906338" w:rsidR="00313E55" w:rsidRPr="00FB5377" w:rsidRDefault="00EC3378" w:rsidP="00FB5377">
      <w:pPr>
        <w:pStyle w:val="Title"/>
      </w:pPr>
      <w:r>
        <w:t>MAYANK MISAL</w:t>
      </w:r>
      <w:r w:rsidR="00313E55" w:rsidRPr="00FB5377">
        <w:tab/>
      </w:r>
    </w:p>
    <w:p w14:paraId="685BC782" w14:textId="353C89A7" w:rsidR="00313E55" w:rsidRPr="00FB5377" w:rsidRDefault="00EC3378" w:rsidP="00FB5377">
      <w:pPr>
        <w:pStyle w:val="Subtitle"/>
      </w:pPr>
      <w:r>
        <w:t>8767632899</w:t>
      </w:r>
      <w:r w:rsidR="005D2DC4" w:rsidRPr="005D2DC4">
        <w:t xml:space="preserve"> | </w:t>
      </w:r>
      <w:r>
        <w:t>mayankmisal21@gmail.com</w:t>
      </w:r>
      <w:r w:rsidR="005D2DC4" w:rsidRPr="005D2DC4">
        <w:t xml:space="preserve"> | </w:t>
      </w:r>
      <w:r>
        <w:t>Nagpur,</w:t>
      </w:r>
      <w:r w:rsidR="00CD3E63">
        <w:t xml:space="preserve"> </w:t>
      </w:r>
      <w:r>
        <w:t>India</w:t>
      </w:r>
      <w:r w:rsidR="005D2DC4" w:rsidRPr="005D2DC4">
        <w:t xml:space="preserve"> | </w:t>
      </w:r>
      <w:hyperlink r:id="rId9" w:history="1">
        <w:r w:rsidR="005D2DC4" w:rsidRPr="00C71EE8">
          <w:rPr>
            <w:rStyle w:val="Hyperlink"/>
          </w:rPr>
          <w:t>link</w:t>
        </w:r>
        <w:r w:rsidR="005D2DC4" w:rsidRPr="00C71EE8">
          <w:rPr>
            <w:rStyle w:val="Hyperlink"/>
          </w:rPr>
          <w:t>e</w:t>
        </w:r>
        <w:r w:rsidR="005D2DC4" w:rsidRPr="00C71EE8">
          <w:rPr>
            <w:rStyle w:val="Hyperlink"/>
          </w:rPr>
          <w:t>din.com/</w:t>
        </w:r>
      </w:hyperlink>
    </w:p>
    <w:p w14:paraId="2401B5CC" w14:textId="5FDF9B66" w:rsidR="000A5CD0" w:rsidRDefault="00FB5377" w:rsidP="00FB5377">
      <w:pPr>
        <w:pStyle w:val="Heading1"/>
      </w:pPr>
      <w:r w:rsidRPr="00FB5377">
        <w:t>Career Summary</w:t>
      </w:r>
    </w:p>
    <w:p w14:paraId="20598E72" w14:textId="77777777" w:rsidR="00C71EE8" w:rsidRPr="00C71EE8" w:rsidRDefault="00C71EE8" w:rsidP="00C71EE8"/>
    <w:p w14:paraId="7BBABB83" w14:textId="58D532E6" w:rsidR="005D2DC4" w:rsidRPr="00864A75" w:rsidRDefault="008240B9" w:rsidP="00FB5377">
      <w:r>
        <w:t xml:space="preserve">Final-year Computer Science undergraduate </w:t>
      </w:r>
      <w:r w:rsidR="003B7C99">
        <w:t>skilled in</w:t>
      </w:r>
      <w:r>
        <w:t xml:space="preserve"> backend development, </w:t>
      </w:r>
      <w:r w:rsidR="003B7C99">
        <w:t xml:space="preserve">full-stack engineering, and API-driven systems </w:t>
      </w:r>
      <w:r>
        <w:t>and data-driven system design. Experienced in building full-stack web platforms, API-driven services, and Java networking applications through internships and academic work. Skilled in translating requirements into clean, maintainable, and scalable solutions using DSA, OOP, and structured architectural patterns. Focused on delivering reliable software, improving system performance, and contributing effectively within Agile engineering teams.</w:t>
      </w:r>
    </w:p>
    <w:p w14:paraId="45B87ECF" w14:textId="26BA5E98" w:rsidR="0035013F" w:rsidRDefault="00FB5377" w:rsidP="00FB5377">
      <w:pPr>
        <w:pStyle w:val="Heading1"/>
      </w:pPr>
      <w:r w:rsidRPr="00FB5377">
        <w:t>Expertise</w:t>
      </w:r>
    </w:p>
    <w:p w14:paraId="56CBA304" w14:textId="77777777" w:rsidR="00C71EE8" w:rsidRPr="00C71EE8" w:rsidRDefault="00C71EE8" w:rsidP="00C71EE8"/>
    <w:p w14:paraId="19AF8818" w14:textId="1DD46862" w:rsidR="00D50AA5" w:rsidRPr="00864A75" w:rsidRDefault="007C71FB" w:rsidP="00D50AA5">
      <w:pPr>
        <w:jc w:val="both"/>
      </w:pPr>
      <w:r>
        <w:t>Full-stack application development • Backend service engineering • REST API design &amp; integration • Scalable system architecture • Modular &amp; clean code design • Data Structures &amp; Algorithms • Core CS fundamentals • Version control &amp; Git-based collaboration • Agile workflow execution • Requirement analysis &amp; feature development • Debugging &amp; performance optimization • Code quality &amp; testing fundamentals</w:t>
      </w:r>
    </w:p>
    <w:p w14:paraId="15F2E0CB" w14:textId="5D39BA53" w:rsidR="0035013F" w:rsidRDefault="00FB5377" w:rsidP="00FB5377">
      <w:pPr>
        <w:pStyle w:val="Heading1"/>
      </w:pPr>
      <w:r w:rsidRPr="00FB5377">
        <w:t>Technical Skills</w:t>
      </w:r>
    </w:p>
    <w:p w14:paraId="0AADF53F" w14:textId="77777777" w:rsidR="00C71EE8" w:rsidRPr="00C71EE8" w:rsidRDefault="00C71EE8" w:rsidP="00C71EE8"/>
    <w:p w14:paraId="0F4E12A3" w14:textId="6CD6DCB0" w:rsidR="005D2DC4" w:rsidRDefault="00EC3378" w:rsidP="00D50AA5">
      <w:pPr>
        <w:jc w:val="both"/>
      </w:pPr>
      <w:r>
        <w:t>Java (Core &amp; Advanced)</w:t>
      </w:r>
      <w:r w:rsidR="005D2DC4" w:rsidRPr="005D2DC4">
        <w:t xml:space="preserve">| </w:t>
      </w:r>
      <w:r>
        <w:t>Python</w:t>
      </w:r>
      <w:r w:rsidR="005D2DC4" w:rsidRPr="005D2DC4">
        <w:t xml:space="preserve">| </w:t>
      </w:r>
      <w:r>
        <w:t>JavaScript</w:t>
      </w:r>
      <w:r w:rsidR="005D2DC4" w:rsidRPr="005D2DC4">
        <w:t xml:space="preserve">| </w:t>
      </w:r>
      <w:r w:rsidR="00D50AA5">
        <w:t>MySQL</w:t>
      </w:r>
      <w:r w:rsidR="005D2DC4" w:rsidRPr="005D2DC4">
        <w:t xml:space="preserve">| </w:t>
      </w:r>
      <w:r w:rsidR="00D50AA5">
        <w:t>PHP</w:t>
      </w:r>
      <w:r w:rsidR="00D50AA5" w:rsidRPr="005D2DC4">
        <w:t xml:space="preserve">| </w:t>
      </w:r>
      <w:r w:rsidR="00D50AA5">
        <w:t>HTML5</w:t>
      </w:r>
      <w:r w:rsidR="00D50AA5" w:rsidRPr="005D2DC4">
        <w:t xml:space="preserve">| </w:t>
      </w:r>
      <w:r w:rsidR="00D50AA5">
        <w:t>CSS3</w:t>
      </w:r>
      <w:r w:rsidR="00D50AA5" w:rsidRPr="005D2DC4">
        <w:t xml:space="preserve">| </w:t>
      </w:r>
      <w:r w:rsidR="00D50AA5">
        <w:t>Responsive UI development</w:t>
      </w:r>
      <w:r w:rsidR="00D50AA5" w:rsidRPr="00D50AA5">
        <w:t xml:space="preserve"> </w:t>
      </w:r>
      <w:r w:rsidR="00D50AA5" w:rsidRPr="005D2DC4">
        <w:t xml:space="preserve">| </w:t>
      </w:r>
      <w:r w:rsidR="00D50AA5">
        <w:t>Django</w:t>
      </w:r>
      <w:r w:rsidR="00D50AA5" w:rsidRPr="005D2DC4">
        <w:t xml:space="preserve">| </w:t>
      </w:r>
      <w:r w:rsidR="00D50AA5">
        <w:t>Java Swing/AWT</w:t>
      </w:r>
      <w:r w:rsidR="00D50AA5" w:rsidRPr="005D2DC4">
        <w:t xml:space="preserve">| </w:t>
      </w:r>
      <w:r w:rsidR="00D50AA5">
        <w:t>Socket Programming</w:t>
      </w:r>
      <w:r w:rsidR="00D50AA5" w:rsidRPr="005D2DC4">
        <w:t xml:space="preserve">| </w:t>
      </w:r>
      <w:r w:rsidR="00D50AA5">
        <w:t>REST APIs</w:t>
      </w:r>
      <w:r w:rsidR="00D50AA5" w:rsidRPr="005D2DC4">
        <w:t xml:space="preserve">| </w:t>
      </w:r>
      <w:r w:rsidR="00D50AA5">
        <w:t>PL/SQL</w:t>
      </w:r>
      <w:r w:rsidR="00D50AA5" w:rsidRPr="005D2DC4">
        <w:t xml:space="preserve">| </w:t>
      </w:r>
      <w:r w:rsidR="00D41D8D">
        <w:t>XAMPP</w:t>
      </w:r>
      <w:r w:rsidR="00ED313C">
        <w:t xml:space="preserve"> Server</w:t>
      </w:r>
      <w:r w:rsidR="00D41D8D">
        <w:t xml:space="preserve">| </w:t>
      </w:r>
      <w:r w:rsidR="00D50AA5">
        <w:t>Database Schema Design</w:t>
      </w:r>
      <w:r w:rsidR="00D50AA5" w:rsidRPr="005D2DC4">
        <w:t xml:space="preserve">| </w:t>
      </w:r>
      <w:r w:rsidR="00D50AA5">
        <w:t>Query Optimization</w:t>
      </w:r>
      <w:r w:rsidR="00D50AA5" w:rsidRPr="005D2DC4">
        <w:t xml:space="preserve">| </w:t>
      </w:r>
      <w:r w:rsidR="00D50AA5">
        <w:t>Git</w:t>
      </w:r>
      <w:r w:rsidR="00D50AA5" w:rsidRPr="00D50AA5">
        <w:t xml:space="preserve"> </w:t>
      </w:r>
      <w:r w:rsidR="00D50AA5" w:rsidRPr="005D2DC4">
        <w:t xml:space="preserve">| </w:t>
      </w:r>
      <w:r w:rsidR="00D50AA5">
        <w:t>GitHub</w:t>
      </w:r>
      <w:r w:rsidR="00D50AA5" w:rsidRPr="005D2DC4">
        <w:t xml:space="preserve">| </w:t>
      </w:r>
      <w:r w:rsidR="00D50AA5">
        <w:t>Eclipse</w:t>
      </w:r>
      <w:r w:rsidR="00D50AA5" w:rsidRPr="005D2DC4">
        <w:t xml:space="preserve">| </w:t>
      </w:r>
      <w:r w:rsidR="00D50AA5">
        <w:t>VS Code</w:t>
      </w:r>
      <w:r w:rsidR="00D50AA5" w:rsidRPr="005D2DC4">
        <w:t xml:space="preserve">| </w:t>
      </w:r>
      <w:r w:rsidR="00D50AA5">
        <w:t>Operating Systems</w:t>
      </w:r>
      <w:r w:rsidR="00D50AA5" w:rsidRPr="005D2DC4">
        <w:t xml:space="preserve">| </w:t>
      </w:r>
      <w:r w:rsidR="00D50AA5">
        <w:t>DBMS</w:t>
      </w:r>
      <w:r w:rsidR="00D50AA5" w:rsidRPr="005D2DC4">
        <w:t xml:space="preserve">| </w:t>
      </w:r>
      <w:r w:rsidR="00D50AA5">
        <w:t>Computer Networks</w:t>
      </w:r>
      <w:r w:rsidR="00D50AA5" w:rsidRPr="00D50AA5">
        <w:t xml:space="preserve"> </w:t>
      </w:r>
      <w:r w:rsidR="00D50AA5" w:rsidRPr="005D2DC4">
        <w:t xml:space="preserve">| </w:t>
      </w:r>
      <w:r w:rsidR="00D50AA5">
        <w:t>SDLC</w:t>
      </w:r>
      <w:r w:rsidR="00D50AA5" w:rsidRPr="005D2DC4">
        <w:t xml:space="preserve">| </w:t>
      </w:r>
      <w:r w:rsidR="00D50AA5">
        <w:t>System Design (Fundamentals)</w:t>
      </w:r>
    </w:p>
    <w:p w14:paraId="3792A3AC" w14:textId="77777777" w:rsidR="00D50AA5" w:rsidRPr="00864A75" w:rsidRDefault="00D50AA5" w:rsidP="00D50AA5">
      <w:pPr>
        <w:jc w:val="both"/>
      </w:pPr>
    </w:p>
    <w:p w14:paraId="412DA3CC" w14:textId="24A994E5" w:rsidR="0035013F" w:rsidRDefault="00FB5377" w:rsidP="00FB5377">
      <w:pPr>
        <w:pStyle w:val="Heading1"/>
      </w:pPr>
      <w:r w:rsidRPr="00FB5377">
        <w:t>Professional Experience</w:t>
      </w:r>
    </w:p>
    <w:p w14:paraId="18C1DA47" w14:textId="77777777" w:rsidR="00C71EE8" w:rsidRPr="00C71EE8" w:rsidRDefault="00C71EE8" w:rsidP="00C71EE8"/>
    <w:p w14:paraId="0EF1A5E0" w14:textId="4BF1A1C4" w:rsidR="005D2DC4" w:rsidRPr="005D2DC4" w:rsidRDefault="00D50AA5" w:rsidP="005D2DC4">
      <w:pPr>
        <w:pStyle w:val="Heading2"/>
      </w:pPr>
      <w:r>
        <w:rPr>
          <w:rStyle w:val="ALLCAPS"/>
        </w:rPr>
        <w:t>JAVA DEVELOPER INTERN</w:t>
      </w:r>
      <w:r w:rsidR="005D2DC4" w:rsidRPr="005D2DC4">
        <w:t xml:space="preserve"> | </w:t>
      </w:r>
      <w:r>
        <w:t xml:space="preserve">Code Solutions Made Easy </w:t>
      </w:r>
      <w:r w:rsidR="00392E50">
        <w:t>Pvt.</w:t>
      </w:r>
      <w:r w:rsidR="00C4581E">
        <w:t xml:space="preserve"> </w:t>
      </w:r>
      <w:bookmarkStart w:id="0" w:name="_GoBack"/>
      <w:bookmarkEnd w:id="0"/>
      <w:r w:rsidR="00392E50">
        <w:t>Ltd</w:t>
      </w:r>
      <w:r w:rsidR="005D2DC4" w:rsidRPr="005D2DC4">
        <w:t xml:space="preserve"> | </w:t>
      </w:r>
      <w:r>
        <w:t>Nagpur</w:t>
      </w:r>
      <w:r w:rsidR="005D2DC4" w:rsidRPr="005D2DC4">
        <w:t xml:space="preserve">, </w:t>
      </w:r>
      <w:r>
        <w:t>India</w:t>
      </w:r>
      <w:r w:rsidR="005D2DC4" w:rsidRPr="005D2DC4">
        <w:tab/>
      </w:r>
      <w:r>
        <w:t>July</w:t>
      </w:r>
      <w:r w:rsidR="005D2DC4" w:rsidRPr="005D2DC4">
        <w:t xml:space="preserve"> 20</w:t>
      </w:r>
      <w:r>
        <w:t>25</w:t>
      </w:r>
      <w:r w:rsidR="005D2DC4" w:rsidRPr="005D2DC4">
        <w:t xml:space="preserve"> – </w:t>
      </w:r>
      <w:r>
        <w:t>Nov 2025</w:t>
      </w:r>
    </w:p>
    <w:p w14:paraId="05CD9FB4" w14:textId="1F93F6D6" w:rsidR="00392E50" w:rsidRDefault="00392E50" w:rsidP="00392E50">
      <w:pPr>
        <w:pStyle w:val="Heading3"/>
        <w:rPr>
          <w:rStyle w:val="Strong"/>
          <w:b w:val="0"/>
          <w:bCs w:val="0"/>
        </w:rPr>
      </w:pPr>
      <w:proofErr w:type="spellStart"/>
      <w:r>
        <w:rPr>
          <w:rStyle w:val="Strong"/>
          <w:b w:val="0"/>
          <w:bCs w:val="0"/>
        </w:rPr>
        <w:t>JConnect</w:t>
      </w:r>
      <w:proofErr w:type="spellEnd"/>
      <w:r>
        <w:rPr>
          <w:rStyle w:val="Strong"/>
          <w:b w:val="0"/>
          <w:bCs w:val="0"/>
        </w:rPr>
        <w:t xml:space="preserve"> – Java-Based Multi-Client Chat System</w:t>
      </w:r>
    </w:p>
    <w:p w14:paraId="1ABED20F" w14:textId="63170953" w:rsidR="00392E50" w:rsidRPr="00392E50" w:rsidRDefault="00392E50" w:rsidP="00392E50">
      <w:pPr>
        <w:pStyle w:val="Heading3"/>
      </w:pPr>
      <w:r w:rsidRPr="00392E50">
        <w:rPr>
          <w:szCs w:val="20"/>
        </w:rPr>
        <w:t>Developed a real-time desktop chat system using multithreaded socket programming and custom Swing/AWT UI. Built the full communication workflow, including server–client messaging, event handling, and session management.</w:t>
      </w:r>
    </w:p>
    <w:p w14:paraId="15E20668" w14:textId="0E8BE98A" w:rsidR="005D2DC4" w:rsidRPr="005D2DC4" w:rsidRDefault="00392E50" w:rsidP="005D2DC4">
      <w:pPr>
        <w:pStyle w:val="ListBullet"/>
      </w:pPr>
      <w:r>
        <w:t>Engineered a multithreaded socket-based communication system enabling stable real-time chat across multiple clients.</w:t>
      </w:r>
      <w:r w:rsidR="00CD3E63">
        <w:t xml:space="preserve"> </w:t>
      </w:r>
    </w:p>
    <w:p w14:paraId="06CD9BB2" w14:textId="77777777" w:rsidR="00392E50" w:rsidRDefault="00392E50" w:rsidP="005D2DC4">
      <w:pPr>
        <w:pStyle w:val="ListBullet"/>
      </w:pPr>
      <w:r>
        <w:t>Built and refined Java Swing/AWT UI screens and implemented efficient event-driven message handling.</w:t>
      </w:r>
    </w:p>
    <w:p w14:paraId="2E8AEB7A" w14:textId="3DDB5EB8" w:rsidR="005D2DC4" w:rsidRDefault="00392E50" w:rsidP="005D2DC4">
      <w:pPr>
        <w:pStyle w:val="ListBullet"/>
      </w:pPr>
      <w:r>
        <w:t>Enhanced protocol handling and optimized server performance to improve stability and reduce message-latency issues.</w:t>
      </w:r>
    </w:p>
    <w:p w14:paraId="23CD8FD6" w14:textId="743D8BAE" w:rsidR="001B15BE" w:rsidRPr="005D2DC4" w:rsidRDefault="001B15BE" w:rsidP="005D2DC4">
      <w:pPr>
        <w:pStyle w:val="ListBullet"/>
      </w:pPr>
      <w:r>
        <w:t xml:space="preserve">Designed a responsive Swing/AWT chat interface, improving user interaction flow and reducing UI freeze events by </w:t>
      </w:r>
      <w:r>
        <w:rPr>
          <w:rStyle w:val="Strong"/>
        </w:rPr>
        <w:t>40%</w:t>
      </w:r>
      <w:r>
        <w:t>.</w:t>
      </w:r>
    </w:p>
    <w:p w14:paraId="22787553" w14:textId="77777777" w:rsidR="005D2DC4" w:rsidRPr="005D2DC4" w:rsidRDefault="005D2DC4" w:rsidP="005D2DC4"/>
    <w:p w14:paraId="0239A801" w14:textId="6E8DF77F" w:rsidR="005D2DC4" w:rsidRDefault="00392E50" w:rsidP="005D2DC4">
      <w:pPr>
        <w:pStyle w:val="Heading2"/>
      </w:pPr>
      <w:r>
        <w:rPr>
          <w:rStyle w:val="ALLCAPS"/>
        </w:rPr>
        <w:t>WEB DEVELOPER INTERN</w:t>
      </w:r>
      <w:r w:rsidR="005D2DC4" w:rsidRPr="005D2DC4">
        <w:rPr>
          <w:rStyle w:val="ALLCAPS"/>
        </w:rPr>
        <w:t xml:space="preserve"> </w:t>
      </w:r>
      <w:r w:rsidR="005D2DC4" w:rsidRPr="005D2DC4">
        <w:t xml:space="preserve">| </w:t>
      </w:r>
      <w:proofErr w:type="spellStart"/>
      <w:r>
        <w:t>Revat</w:t>
      </w:r>
      <w:proofErr w:type="spellEnd"/>
      <w:r>
        <w:t xml:space="preserve"> Networks</w:t>
      </w:r>
      <w:r w:rsidR="005D2DC4" w:rsidRPr="005D2DC4">
        <w:t xml:space="preserve"> | </w:t>
      </w:r>
      <w:r>
        <w:t>Nagpur</w:t>
      </w:r>
      <w:r w:rsidR="005D2DC4" w:rsidRPr="005D2DC4">
        <w:t xml:space="preserve">, </w:t>
      </w:r>
      <w:r>
        <w:t>India</w:t>
      </w:r>
      <w:r w:rsidR="005D2DC4" w:rsidRPr="005D2DC4">
        <w:tab/>
      </w:r>
      <w:r>
        <w:t>Mar</w:t>
      </w:r>
      <w:r w:rsidR="005D2DC4" w:rsidRPr="005D2DC4">
        <w:t xml:space="preserve"> 20</w:t>
      </w:r>
      <w:r>
        <w:t>24</w:t>
      </w:r>
      <w:r w:rsidR="005D2DC4" w:rsidRPr="005D2DC4">
        <w:t xml:space="preserve"> – </w:t>
      </w:r>
      <w:r>
        <w:t>April</w:t>
      </w:r>
      <w:r w:rsidR="005D2DC4" w:rsidRPr="005D2DC4">
        <w:t xml:space="preserve"> 2</w:t>
      </w:r>
      <w:r>
        <w:t>024</w:t>
      </w:r>
    </w:p>
    <w:p w14:paraId="575CACA2" w14:textId="0211FD58" w:rsidR="00392E50" w:rsidRPr="00392E50" w:rsidRDefault="00392E50" w:rsidP="00392E50">
      <w:r>
        <w:t xml:space="preserve">Reader Connect - </w:t>
      </w:r>
      <w:r w:rsidR="007C71FB">
        <w:t>Full-Stack Web Platform</w:t>
      </w:r>
    </w:p>
    <w:p w14:paraId="44C8CFBF" w14:textId="77777777" w:rsidR="00392E50" w:rsidRDefault="00392E50" w:rsidP="00392E50">
      <w:r>
        <w:t>Built a full-stack system enabling book donation, request management, and user authentication using HTML/CSS/JS, PHP, and MySQL. Designed the database, backend logic, and responsive frontend for seamless user interactions</w:t>
      </w:r>
    </w:p>
    <w:p w14:paraId="4A99F0DF" w14:textId="6317541D" w:rsidR="00392E50" w:rsidRDefault="008B7327" w:rsidP="005D2DC4">
      <w:pPr>
        <w:pStyle w:val="ListBullet"/>
      </w:pPr>
      <w:r>
        <w:t>Implemented end-to-end authentication, donation flows, and CRUD features, increasing task completion efficiency by 30</w:t>
      </w:r>
      <w:proofErr w:type="gramStart"/>
      <w:r>
        <w:t>%.</w:t>
      </w:r>
      <w:r w:rsidR="00392E50">
        <w:t>Designed</w:t>
      </w:r>
      <w:proofErr w:type="gramEnd"/>
      <w:r w:rsidR="00392E50">
        <w:t xml:space="preserve"> optimized database schemas and integrated backend–frontend communication for smooth request handling.</w:t>
      </w:r>
    </w:p>
    <w:p w14:paraId="36D5384E" w14:textId="77777777" w:rsidR="007C71FB" w:rsidRDefault="007C71FB" w:rsidP="005D2DC4">
      <w:pPr>
        <w:pStyle w:val="ListBullet"/>
      </w:pPr>
      <w:r>
        <w:t>Implemented authentication flows, donation modules, and request handling, raising task efficiency by 30%.</w:t>
      </w:r>
    </w:p>
    <w:p w14:paraId="3B086AF3" w14:textId="6C7C009C" w:rsidR="005D2DC4" w:rsidRPr="005D2DC4" w:rsidRDefault="007C71FB" w:rsidP="005D2DC4">
      <w:pPr>
        <w:pStyle w:val="ListBullet"/>
      </w:pPr>
      <w:r>
        <w:t>Designed normalized database schemas and improved backend-frontend integration, reducing query overhead by 20</w:t>
      </w:r>
      <w:proofErr w:type="gramStart"/>
      <w:r>
        <w:t>%.</w:t>
      </w:r>
      <w:r w:rsidR="00392E50">
        <w:t>.</w:t>
      </w:r>
      <w:proofErr w:type="gramEnd"/>
      <w:r w:rsidR="005D2DC4" w:rsidRPr="005D2DC4">
        <w:t xml:space="preserve"> </w:t>
      </w:r>
    </w:p>
    <w:p w14:paraId="4CFBB0FC" w14:textId="77777777" w:rsidR="005D2DC4" w:rsidRPr="005D2DC4" w:rsidRDefault="005D2DC4" w:rsidP="005D2DC4"/>
    <w:p w14:paraId="7BF51D0D" w14:textId="77777777" w:rsidR="005D2DC4" w:rsidRPr="005D2DC4" w:rsidRDefault="005D2DC4" w:rsidP="005D2DC4"/>
    <w:p w14:paraId="056865D3" w14:textId="77777777" w:rsidR="0035013F" w:rsidRPr="00864A75" w:rsidRDefault="00FB5377" w:rsidP="00FB5377">
      <w:pPr>
        <w:pStyle w:val="Heading1"/>
        <w:rPr>
          <w:spacing w:val="40"/>
        </w:rPr>
      </w:pPr>
      <w:r w:rsidRPr="00864A75">
        <w:t>Education</w:t>
      </w:r>
    </w:p>
    <w:p w14:paraId="3C0ACD36" w14:textId="2BBD7AEA" w:rsidR="00870F29" w:rsidRPr="005D2DC4" w:rsidRDefault="005D2DC4" w:rsidP="005D2DC4">
      <w:pPr>
        <w:pStyle w:val="Heading3"/>
      </w:pPr>
      <w:r w:rsidRPr="005D2DC4">
        <w:rPr>
          <w:rStyle w:val="ALLCAPS"/>
        </w:rPr>
        <w:t>Bachelor’s Degree</w:t>
      </w:r>
      <w:r w:rsidRPr="005D2DC4">
        <w:t xml:space="preserve"> | </w:t>
      </w:r>
      <w:r w:rsidR="00392E50">
        <w:t>Computer Science and Engineering</w:t>
      </w:r>
      <w:r w:rsidRPr="005D2DC4">
        <w:t xml:space="preserve"> | </w:t>
      </w:r>
      <w:r w:rsidR="00392E50">
        <w:t>Nagpur University</w:t>
      </w:r>
      <w:r w:rsidR="00AD2615">
        <w:t xml:space="preserve"> (7.8 CGPA)</w:t>
      </w:r>
      <w:r w:rsidRPr="005D2DC4">
        <w:tab/>
        <w:t>20</w:t>
      </w:r>
      <w:r w:rsidR="00392E50">
        <w:t>22</w:t>
      </w:r>
      <w:r w:rsidRPr="005D2DC4">
        <w:t xml:space="preserve"> – 20</w:t>
      </w:r>
      <w:r w:rsidR="00392E50">
        <w:t>26</w:t>
      </w:r>
    </w:p>
    <w:sectPr w:rsidR="00870F29" w:rsidRPr="005D2DC4" w:rsidSect="00ED16FC">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Mangal">
    <w:panose1 w:val="02040503050203030202"/>
    <w:charset w:val="00"/>
    <w:family w:val="roman"/>
    <w:pitch w:val="variable"/>
    <w:sig w:usb0="00008003" w:usb1="00000000" w:usb2="00000000" w:usb3="00000000" w:csb0="00000001" w:csb1="00000000"/>
  </w:font>
  <w:font w:name="Arial Nova">
    <w:altName w:val="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8ADA4B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3637937"/>
    <w:multiLevelType w:val="hybridMultilevel"/>
    <w:tmpl w:val="19EA7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378"/>
    <w:rsid w:val="00021DA5"/>
    <w:rsid w:val="000A5CD0"/>
    <w:rsid w:val="000B6AF9"/>
    <w:rsid w:val="00123C29"/>
    <w:rsid w:val="001B15BE"/>
    <w:rsid w:val="001D78C2"/>
    <w:rsid w:val="0022059A"/>
    <w:rsid w:val="00221969"/>
    <w:rsid w:val="0022462F"/>
    <w:rsid w:val="002702D4"/>
    <w:rsid w:val="00270B58"/>
    <w:rsid w:val="00284C89"/>
    <w:rsid w:val="002B7BD0"/>
    <w:rsid w:val="002C484E"/>
    <w:rsid w:val="00313E55"/>
    <w:rsid w:val="003227BC"/>
    <w:rsid w:val="00345FAF"/>
    <w:rsid w:val="0035013F"/>
    <w:rsid w:val="00362CCC"/>
    <w:rsid w:val="00381284"/>
    <w:rsid w:val="00387012"/>
    <w:rsid w:val="00392E50"/>
    <w:rsid w:val="003B7C99"/>
    <w:rsid w:val="004272A0"/>
    <w:rsid w:val="00446145"/>
    <w:rsid w:val="004B07C0"/>
    <w:rsid w:val="004B7243"/>
    <w:rsid w:val="005173BF"/>
    <w:rsid w:val="00525F8F"/>
    <w:rsid w:val="00546C22"/>
    <w:rsid w:val="005852FD"/>
    <w:rsid w:val="005D2DC4"/>
    <w:rsid w:val="005D43D7"/>
    <w:rsid w:val="005F2FAC"/>
    <w:rsid w:val="005F41F8"/>
    <w:rsid w:val="00643D2E"/>
    <w:rsid w:val="006477FF"/>
    <w:rsid w:val="0066750D"/>
    <w:rsid w:val="0068097C"/>
    <w:rsid w:val="00681F32"/>
    <w:rsid w:val="00694A7B"/>
    <w:rsid w:val="006A444B"/>
    <w:rsid w:val="0073039B"/>
    <w:rsid w:val="00750687"/>
    <w:rsid w:val="007775FF"/>
    <w:rsid w:val="007C6DE0"/>
    <w:rsid w:val="007C71FB"/>
    <w:rsid w:val="007D2196"/>
    <w:rsid w:val="007F2796"/>
    <w:rsid w:val="00802AC5"/>
    <w:rsid w:val="008240B9"/>
    <w:rsid w:val="00826215"/>
    <w:rsid w:val="00846B3E"/>
    <w:rsid w:val="00864A75"/>
    <w:rsid w:val="00870F29"/>
    <w:rsid w:val="00874261"/>
    <w:rsid w:val="008877DE"/>
    <w:rsid w:val="00890653"/>
    <w:rsid w:val="008A7BB6"/>
    <w:rsid w:val="008B40D0"/>
    <w:rsid w:val="008B7283"/>
    <w:rsid w:val="008B7327"/>
    <w:rsid w:val="008F77CE"/>
    <w:rsid w:val="00903425"/>
    <w:rsid w:val="009645A0"/>
    <w:rsid w:val="009A4F06"/>
    <w:rsid w:val="009E2034"/>
    <w:rsid w:val="00A17581"/>
    <w:rsid w:val="00A6112F"/>
    <w:rsid w:val="00AC069C"/>
    <w:rsid w:val="00AD2615"/>
    <w:rsid w:val="00AE674A"/>
    <w:rsid w:val="00B01591"/>
    <w:rsid w:val="00B24120"/>
    <w:rsid w:val="00B3585D"/>
    <w:rsid w:val="00B3757B"/>
    <w:rsid w:val="00B40BE4"/>
    <w:rsid w:val="00B45668"/>
    <w:rsid w:val="00B743A1"/>
    <w:rsid w:val="00BA20D1"/>
    <w:rsid w:val="00BB624A"/>
    <w:rsid w:val="00C17FA0"/>
    <w:rsid w:val="00C379BD"/>
    <w:rsid w:val="00C41344"/>
    <w:rsid w:val="00C4581E"/>
    <w:rsid w:val="00C659DF"/>
    <w:rsid w:val="00C71EE8"/>
    <w:rsid w:val="00C86729"/>
    <w:rsid w:val="00C87FB5"/>
    <w:rsid w:val="00CD3E63"/>
    <w:rsid w:val="00D259E0"/>
    <w:rsid w:val="00D41D8D"/>
    <w:rsid w:val="00D45817"/>
    <w:rsid w:val="00D45896"/>
    <w:rsid w:val="00D50AA5"/>
    <w:rsid w:val="00D908BD"/>
    <w:rsid w:val="00E91502"/>
    <w:rsid w:val="00E92EB1"/>
    <w:rsid w:val="00E95B7C"/>
    <w:rsid w:val="00E97CF1"/>
    <w:rsid w:val="00EC3378"/>
    <w:rsid w:val="00ED16FC"/>
    <w:rsid w:val="00ED313C"/>
    <w:rsid w:val="00EF3E64"/>
    <w:rsid w:val="00F11B2E"/>
    <w:rsid w:val="00F35640"/>
    <w:rsid w:val="00FB45B6"/>
    <w:rsid w:val="00FB537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5A856"/>
  <w15:chartTrackingRefBased/>
  <w15:docId w15:val="{B41CECC9-C429-4002-BA69-6F82E35D0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DC4"/>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paragraph" w:styleId="Heading6">
    <w:name w:val="heading 6"/>
    <w:basedOn w:val="Normal"/>
    <w:next w:val="Normal"/>
    <w:link w:val="Heading6Char"/>
    <w:uiPriority w:val="9"/>
    <w:semiHidden/>
    <w:unhideWhenUsed/>
    <w:qFormat/>
    <w:rsid w:val="007C71FB"/>
    <w:pPr>
      <w:keepNext/>
      <w:keepLines/>
      <w:spacing w:before="40"/>
      <w:outlineLvl w:val="5"/>
    </w:pPr>
    <w:rPr>
      <w:rFonts w:asciiTheme="majorHAnsi" w:eastAsiaTheme="majorEastAsia" w:hAnsiTheme="majorHAnsi" w:cstheme="majorBidi"/>
      <w:color w:val="3A62AA"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character" w:styleId="Strong">
    <w:name w:val="Strong"/>
    <w:basedOn w:val="DefaultParagraphFont"/>
    <w:uiPriority w:val="22"/>
    <w:qFormat/>
    <w:rsid w:val="00392E50"/>
    <w:rPr>
      <w:b/>
      <w:bCs/>
    </w:rPr>
  </w:style>
  <w:style w:type="paragraph" w:styleId="NormalWeb">
    <w:name w:val="Normal (Web)"/>
    <w:basedOn w:val="Normal"/>
    <w:uiPriority w:val="99"/>
    <w:semiHidden/>
    <w:unhideWhenUsed/>
    <w:rsid w:val="00392E50"/>
    <w:pPr>
      <w:spacing w:before="100" w:beforeAutospacing="1" w:after="100" w:afterAutospacing="1"/>
    </w:pPr>
    <w:rPr>
      <w:rFonts w:ascii="Times New Roman" w:eastAsia="Times New Roman" w:hAnsi="Times New Roman" w:cs="Times New Roman"/>
      <w:sz w:val="24"/>
      <w:lang w:val="en-IN" w:eastAsia="en-IN" w:bidi="mr-IN"/>
    </w:rPr>
  </w:style>
  <w:style w:type="character" w:customStyle="1" w:styleId="Heading6Char">
    <w:name w:val="Heading 6 Char"/>
    <w:basedOn w:val="DefaultParagraphFont"/>
    <w:link w:val="Heading6"/>
    <w:uiPriority w:val="9"/>
    <w:semiHidden/>
    <w:rsid w:val="007C71FB"/>
    <w:rPr>
      <w:rFonts w:asciiTheme="majorHAnsi" w:eastAsiaTheme="majorEastAsia" w:hAnsiTheme="majorHAnsi" w:cstheme="majorBidi"/>
      <w:color w:val="3A62AA" w:themeColor="accent1" w:themeShade="7F"/>
      <w:sz w:val="20"/>
    </w:rPr>
  </w:style>
  <w:style w:type="character" w:styleId="FollowedHyperlink">
    <w:name w:val="FollowedHyperlink"/>
    <w:basedOn w:val="DefaultParagraphFont"/>
    <w:uiPriority w:val="99"/>
    <w:semiHidden/>
    <w:unhideWhenUsed/>
    <w:rsid w:val="00C71E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1829227">
      <w:bodyDiv w:val="1"/>
      <w:marLeft w:val="0"/>
      <w:marRight w:val="0"/>
      <w:marTop w:val="0"/>
      <w:marBottom w:val="0"/>
      <w:divBdr>
        <w:top w:val="none" w:sz="0" w:space="0" w:color="auto"/>
        <w:left w:val="none" w:sz="0" w:space="0" w:color="auto"/>
        <w:bottom w:val="none" w:sz="0" w:space="0" w:color="auto"/>
        <w:right w:val="none" w:sz="0" w:space="0" w:color="auto"/>
      </w:divBdr>
    </w:div>
    <w:div w:id="887910896">
      <w:bodyDiv w:val="1"/>
      <w:marLeft w:val="0"/>
      <w:marRight w:val="0"/>
      <w:marTop w:val="0"/>
      <w:marBottom w:val="0"/>
      <w:divBdr>
        <w:top w:val="none" w:sz="0" w:space="0" w:color="auto"/>
        <w:left w:val="none" w:sz="0" w:space="0" w:color="auto"/>
        <w:bottom w:val="none" w:sz="0" w:space="0" w:color="auto"/>
        <w:right w:val="none" w:sz="0" w:space="0" w:color="auto"/>
      </w:divBdr>
    </w:div>
    <w:div w:id="1935286394">
      <w:bodyDiv w:val="1"/>
      <w:marLeft w:val="0"/>
      <w:marRight w:val="0"/>
      <w:marTop w:val="0"/>
      <w:marBottom w:val="0"/>
      <w:divBdr>
        <w:top w:val="none" w:sz="0" w:space="0" w:color="auto"/>
        <w:left w:val="none" w:sz="0" w:space="0" w:color="auto"/>
        <w:bottom w:val="none" w:sz="0" w:space="0" w:color="auto"/>
        <w:right w:val="none" w:sz="0" w:space="0" w:color="auto"/>
      </w:divBdr>
    </w:div>
    <w:div w:id="2007433521">
      <w:bodyDiv w:val="1"/>
      <w:marLeft w:val="0"/>
      <w:marRight w:val="0"/>
      <w:marTop w:val="0"/>
      <w:marBottom w:val="0"/>
      <w:divBdr>
        <w:top w:val="none" w:sz="0" w:space="0" w:color="auto"/>
        <w:left w:val="none" w:sz="0" w:space="0" w:color="auto"/>
        <w:bottom w:val="none" w:sz="0" w:space="0" w:color="auto"/>
        <w:right w:val="none" w:sz="0" w:space="0" w:color="auto"/>
      </w:divBdr>
      <w:divsChild>
        <w:div w:id="1576479240">
          <w:marLeft w:val="0"/>
          <w:marRight w:val="0"/>
          <w:marTop w:val="0"/>
          <w:marBottom w:val="0"/>
          <w:divBdr>
            <w:top w:val="none" w:sz="0" w:space="0" w:color="auto"/>
            <w:left w:val="none" w:sz="0" w:space="0" w:color="auto"/>
            <w:bottom w:val="none" w:sz="0" w:space="0" w:color="auto"/>
            <w:right w:val="none" w:sz="0" w:space="0" w:color="auto"/>
          </w:divBdr>
          <w:divsChild>
            <w:div w:id="2052338123">
              <w:marLeft w:val="0"/>
              <w:marRight w:val="0"/>
              <w:marTop w:val="0"/>
              <w:marBottom w:val="0"/>
              <w:divBdr>
                <w:top w:val="none" w:sz="0" w:space="0" w:color="auto"/>
                <w:left w:val="none" w:sz="0" w:space="0" w:color="auto"/>
                <w:bottom w:val="none" w:sz="0" w:space="0" w:color="auto"/>
                <w:right w:val="none" w:sz="0" w:space="0" w:color="auto"/>
              </w:divBdr>
              <w:divsChild>
                <w:div w:id="1537888411">
                  <w:marLeft w:val="0"/>
                  <w:marRight w:val="0"/>
                  <w:marTop w:val="0"/>
                  <w:marBottom w:val="0"/>
                  <w:divBdr>
                    <w:top w:val="none" w:sz="0" w:space="0" w:color="auto"/>
                    <w:left w:val="none" w:sz="0" w:space="0" w:color="auto"/>
                    <w:bottom w:val="none" w:sz="0" w:space="0" w:color="auto"/>
                    <w:right w:val="none" w:sz="0" w:space="0" w:color="auto"/>
                  </w:divBdr>
                  <w:divsChild>
                    <w:div w:id="565383368">
                      <w:marLeft w:val="0"/>
                      <w:marRight w:val="0"/>
                      <w:marTop w:val="0"/>
                      <w:marBottom w:val="0"/>
                      <w:divBdr>
                        <w:top w:val="none" w:sz="0" w:space="0" w:color="auto"/>
                        <w:left w:val="none" w:sz="0" w:space="0" w:color="auto"/>
                        <w:bottom w:val="none" w:sz="0" w:space="0" w:color="auto"/>
                        <w:right w:val="none" w:sz="0" w:space="0" w:color="auto"/>
                      </w:divBdr>
                      <w:divsChild>
                        <w:div w:id="605383712">
                          <w:marLeft w:val="0"/>
                          <w:marRight w:val="0"/>
                          <w:marTop w:val="0"/>
                          <w:marBottom w:val="0"/>
                          <w:divBdr>
                            <w:top w:val="none" w:sz="0" w:space="0" w:color="auto"/>
                            <w:left w:val="none" w:sz="0" w:space="0" w:color="auto"/>
                            <w:bottom w:val="none" w:sz="0" w:space="0" w:color="auto"/>
                            <w:right w:val="none" w:sz="0" w:space="0" w:color="auto"/>
                          </w:divBdr>
                          <w:divsChild>
                            <w:div w:id="66127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linkedin.com/in/mayank-misal-3aa9b4329?utm_source=share&amp;utm_campaign=share_via&amp;utm_content=profile&amp;utm_medium=android_ap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4.xml><?xml version="1.0" encoding="utf-8"?>
<ds:datastoreItem xmlns:ds="http://schemas.openxmlformats.org/officeDocument/2006/customXml" ds:itemID="{EEF3AE8B-0BD6-46C9-B236-488F3CA2D06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6</TotalTime>
  <Pages>1</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mayank misal</cp:lastModifiedBy>
  <cp:revision>2</cp:revision>
  <cp:lastPrinted>2022-09-27T08:21:00Z</cp:lastPrinted>
  <dcterms:created xsi:type="dcterms:W3CDTF">2025-11-26T13:24:00Z</dcterms:created>
  <dcterms:modified xsi:type="dcterms:W3CDTF">2025-11-26T13:24:00Z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